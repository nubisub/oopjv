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63AB7" w14:textId="77777777" w:rsidR="008D7727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Pr="000709E8">
        <w:rPr>
          <w:rFonts w:ascii="Times New Roman" w:hAnsi="Times New Roman" w:cs="Times New Roman"/>
          <w:sz w:val="24"/>
          <w:szCs w:val="24"/>
        </w:rPr>
        <w:t>Hendra Kusuma</w:t>
      </w:r>
    </w:p>
    <w:p w14:paraId="6B37619C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 222011395</w:t>
      </w:r>
    </w:p>
    <w:p w14:paraId="46A88380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 2KS3</w:t>
      </w:r>
    </w:p>
    <w:p w14:paraId="49C999A5" w14:textId="140573C6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B95684" w:rsidRPr="00B95684">
        <w:rPr>
          <w:rFonts w:ascii="Times New Roman" w:hAnsi="Times New Roman" w:cs="Times New Roman"/>
          <w:sz w:val="24"/>
          <w:szCs w:val="24"/>
        </w:rPr>
        <w:t>141W72Q</w:t>
      </w:r>
    </w:p>
    <w:p w14:paraId="5618281B" w14:textId="77777777" w:rsidR="00705014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77C7737D" w14:textId="6404864A" w:rsidR="00870A70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Tanggal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instrText xml:space="preserve"> CREATEDATE  \@ "dddd, dd MMMM yyyy"  \* MERGEFORMAT </w:instrTex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B95684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Tuesday, 07 June 2022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</w:p>
    <w:p w14:paraId="446CB9DC" w14:textId="77777777" w:rsidR="00A04020" w:rsidRDefault="00A0402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402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67A675" wp14:editId="1D9DCBD3">
            <wp:extent cx="3927007" cy="62579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9372" cy="62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A7B7" w14:textId="26988681" w:rsidR="00115A01" w:rsidRPr="00115A01" w:rsidRDefault="00A0402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402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72CDE4" wp14:editId="7CC288FB">
            <wp:extent cx="4599658" cy="5754414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9761" cy="57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80E4" w14:textId="17B132C0" w:rsidR="00870A70" w:rsidRDefault="00B95684" w:rsidP="00A040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4BCA0" wp14:editId="71F1254C">
            <wp:extent cx="4727736" cy="2524672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125" cy="25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2E7F" w14:textId="77777777" w:rsidR="00115A01" w:rsidRPr="00A81F4F" w:rsidRDefault="00115A01" w:rsidP="00A81F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15A01" w:rsidRPr="00A81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B12"/>
    <w:multiLevelType w:val="hybridMultilevel"/>
    <w:tmpl w:val="BE4E298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52637"/>
    <w:multiLevelType w:val="hybridMultilevel"/>
    <w:tmpl w:val="668A31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6578">
    <w:abstractNumId w:val="1"/>
  </w:num>
  <w:num w:numId="2" w16cid:durableId="753167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84"/>
    <w:rsid w:val="000709E8"/>
    <w:rsid w:val="00115A01"/>
    <w:rsid w:val="006913DF"/>
    <w:rsid w:val="006C284D"/>
    <w:rsid w:val="00705014"/>
    <w:rsid w:val="007E0DCF"/>
    <w:rsid w:val="00870A70"/>
    <w:rsid w:val="008D7727"/>
    <w:rsid w:val="00A04020"/>
    <w:rsid w:val="00A33E8B"/>
    <w:rsid w:val="00A81F4F"/>
    <w:rsid w:val="00B95684"/>
    <w:rsid w:val="00E4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E7FA9"/>
  <w15:chartTrackingRefBased/>
  <w15:docId w15:val="{816283CC-8061-4A9B-9257-1D589C77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dr\OneDrive%20-%20UGM%20365\Documents\Custom%20Office%20Templates\OO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OOP.dotx</Template>
  <TotalTime>37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 Kusuma</dc:creator>
  <cp:keywords/>
  <dc:description/>
  <cp:lastModifiedBy>hdrksm</cp:lastModifiedBy>
  <cp:revision>2</cp:revision>
  <cp:lastPrinted>2022-06-07T07:07:00Z</cp:lastPrinted>
  <dcterms:created xsi:type="dcterms:W3CDTF">2022-06-07T06:36:00Z</dcterms:created>
  <dcterms:modified xsi:type="dcterms:W3CDTF">2022-06-07T07:13:00Z</dcterms:modified>
</cp:coreProperties>
</file>