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740603" w14:textId="77777777" w:rsidR="008D7727" w:rsidRDefault="000709E8" w:rsidP="000709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  <w:t xml:space="preserve">:  </w:t>
      </w:r>
      <w:r w:rsidRPr="000709E8">
        <w:rPr>
          <w:rFonts w:ascii="Times New Roman" w:hAnsi="Times New Roman" w:cs="Times New Roman"/>
          <w:sz w:val="24"/>
          <w:szCs w:val="24"/>
        </w:rPr>
        <w:t>Hendra Kusuma</w:t>
      </w:r>
    </w:p>
    <w:p w14:paraId="02177DC8" w14:textId="77777777" w:rsidR="000709E8" w:rsidRDefault="000709E8" w:rsidP="000709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</w:t>
      </w:r>
      <w:r>
        <w:rPr>
          <w:rFonts w:ascii="Times New Roman" w:hAnsi="Times New Roman" w:cs="Times New Roman"/>
          <w:sz w:val="24"/>
          <w:szCs w:val="24"/>
        </w:rPr>
        <w:tab/>
        <w:t>:  222011395</w:t>
      </w:r>
    </w:p>
    <w:p w14:paraId="5A410938" w14:textId="77777777" w:rsidR="000709E8" w:rsidRDefault="000709E8" w:rsidP="000709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Kelas</w:t>
      </w:r>
      <w:r>
        <w:rPr>
          <w:rFonts w:ascii="Times New Roman" w:hAnsi="Times New Roman" w:cs="Times New Roman"/>
          <w:sz w:val="24"/>
          <w:szCs w:val="24"/>
        </w:rPr>
        <w:tab/>
        <w:t>:  2KS3</w:t>
      </w:r>
    </w:p>
    <w:p w14:paraId="0C0B7F98" w14:textId="4D0DAAD8" w:rsidR="000709E8" w:rsidRDefault="000709E8" w:rsidP="000709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Kode</w:t>
      </w:r>
      <w:r>
        <w:rPr>
          <w:rFonts w:ascii="Times New Roman" w:hAnsi="Times New Roman" w:cs="Times New Roman"/>
          <w:sz w:val="24"/>
          <w:szCs w:val="24"/>
        </w:rPr>
        <w:tab/>
        <w:t xml:space="preserve">:  </w:t>
      </w:r>
      <w:r w:rsidR="00D64B5E" w:rsidRPr="00D64B5E">
        <w:rPr>
          <w:rFonts w:ascii="Times New Roman" w:hAnsi="Times New Roman" w:cs="Times New Roman"/>
          <w:sz w:val="24"/>
          <w:szCs w:val="24"/>
        </w:rPr>
        <w:t>07FUK5W</w:t>
      </w:r>
    </w:p>
    <w:p w14:paraId="302A90F5" w14:textId="77777777" w:rsidR="00705014" w:rsidRDefault="00870A70" w:rsidP="00870A70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70A70">
        <w:rPr>
          <w:rFonts w:ascii="Times New Roman" w:hAnsi="Times New Roman" w:cs="Times New Roman"/>
          <w:b/>
          <w:bCs/>
          <w:sz w:val="24"/>
          <w:szCs w:val="24"/>
        </w:rPr>
        <w:t>Praktikum</w:t>
      </w:r>
      <w:proofErr w:type="spellEnd"/>
      <w:r w:rsidRPr="00870A7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E4579C">
        <w:rPr>
          <w:rFonts w:ascii="Times New Roman" w:hAnsi="Times New Roman" w:cs="Times New Roman"/>
          <w:b/>
          <w:bCs/>
          <w:sz w:val="24"/>
          <w:szCs w:val="24"/>
        </w:rPr>
        <w:t>Pemrograman</w:t>
      </w:r>
      <w:proofErr w:type="spellEnd"/>
      <w:r w:rsidR="00E4579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E4579C">
        <w:rPr>
          <w:rFonts w:ascii="Times New Roman" w:hAnsi="Times New Roman" w:cs="Times New Roman"/>
          <w:b/>
          <w:bCs/>
          <w:sz w:val="24"/>
          <w:szCs w:val="24"/>
        </w:rPr>
        <w:t>Berbasis</w:t>
      </w:r>
      <w:proofErr w:type="spellEnd"/>
      <w:r w:rsidR="00E4579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E4579C">
        <w:rPr>
          <w:rFonts w:ascii="Times New Roman" w:hAnsi="Times New Roman" w:cs="Times New Roman"/>
          <w:b/>
          <w:bCs/>
          <w:sz w:val="24"/>
          <w:szCs w:val="24"/>
        </w:rPr>
        <w:t>Objek</w:t>
      </w:r>
      <w:proofErr w:type="spellEnd"/>
    </w:p>
    <w:p w14:paraId="6C07DD52" w14:textId="77777777" w:rsidR="00870A70" w:rsidRPr="00870A70" w:rsidRDefault="00870A70" w:rsidP="00870A70">
      <w:pPr>
        <w:spacing w:line="36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proofErr w:type="spellStart"/>
      <w:r w:rsidRPr="00870A70">
        <w:rPr>
          <w:rFonts w:ascii="Times New Roman" w:hAnsi="Times New Roman" w:cs="Times New Roman"/>
          <w:b/>
          <w:bCs/>
          <w:i/>
          <w:iCs/>
          <w:sz w:val="24"/>
          <w:szCs w:val="24"/>
        </w:rPr>
        <w:t>Tanggal</w:t>
      </w:r>
      <w:proofErr w:type="spellEnd"/>
      <w:r w:rsidRPr="00870A70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proofErr w:type="spellStart"/>
      <w:r w:rsidRPr="00870A70">
        <w:rPr>
          <w:rFonts w:ascii="Times New Roman" w:hAnsi="Times New Roman" w:cs="Times New Roman"/>
          <w:b/>
          <w:bCs/>
          <w:i/>
          <w:iCs/>
          <w:sz w:val="24"/>
          <w:szCs w:val="24"/>
        </w:rPr>
        <w:t>Praktikum</w:t>
      </w:r>
      <w:proofErr w:type="spellEnd"/>
      <w:r w:rsidRPr="00870A70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: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instrText xml:space="preserve"> CREATEDATE  \@ "dddd, dd MMMM yyyy"  \* MERGEFORMAT </w:instrTex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fldChar w:fldCharType="separate"/>
      </w:r>
      <w:r w:rsidR="00D64B5E"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w:t>Tuesday, 29 March 2022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fldChar w:fldCharType="end"/>
      </w:r>
    </w:p>
    <w:p w14:paraId="04C27639" w14:textId="55A44A98" w:rsidR="00870A70" w:rsidRDefault="00D64B5E" w:rsidP="00D64B5E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Observer Pattern</w:t>
      </w:r>
    </w:p>
    <w:p w14:paraId="0AA14806" w14:textId="7ADF6A41" w:rsidR="00D64B5E" w:rsidRDefault="00D64B5E" w:rsidP="00D64B5E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C0E6DB5" wp14:editId="00308CEF">
            <wp:extent cx="3561907" cy="2108494"/>
            <wp:effectExtent l="0" t="0" r="635" b="6350"/>
            <wp:docPr id="1" name="Picture 1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66722" cy="2111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05B825" wp14:editId="0D6792C9">
            <wp:extent cx="3880884" cy="2210461"/>
            <wp:effectExtent l="0" t="0" r="5715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85103" cy="221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A383CB" wp14:editId="0303C609">
            <wp:extent cx="5264150" cy="886333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64DDFB" wp14:editId="3FA4B2B0">
            <wp:extent cx="5264150" cy="886333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A42C68" wp14:editId="3940CF2A">
            <wp:extent cx="5199321" cy="3368095"/>
            <wp:effectExtent l="0" t="0" r="1905" b="381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00819" cy="3369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C4103" w14:textId="77777777" w:rsidR="00F9464B" w:rsidRDefault="00F9464B" w:rsidP="00D64B5E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DD72B29" w14:textId="7E1068A4" w:rsidR="00D64B5E" w:rsidRDefault="00D64B5E" w:rsidP="00D64B5E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Factory Pattern</w:t>
      </w:r>
    </w:p>
    <w:p w14:paraId="568B4E98" w14:textId="4C427CBF" w:rsidR="00D64B5E" w:rsidRDefault="00D64B5E" w:rsidP="00D64B5E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1DA3AA1" wp14:editId="78442FD0">
            <wp:extent cx="5684293" cy="3768725"/>
            <wp:effectExtent l="0" t="0" r="0" b="317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 rotWithShape="1">
                    <a:blip r:embed="rId9"/>
                    <a:srcRect r="824"/>
                    <a:stretch/>
                  </pic:blipFill>
                  <pic:spPr bwMode="auto">
                    <a:xfrm>
                      <a:off x="0" y="0"/>
                      <a:ext cx="5684293" cy="3768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B8976F" w14:textId="307FD7B7" w:rsidR="00D64B5E" w:rsidRDefault="00D64B5E" w:rsidP="00D64B5E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38365F7" w14:textId="54FE05AC" w:rsidR="00D64B5E" w:rsidRDefault="00D64B5E" w:rsidP="00D64B5E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80699DA" wp14:editId="7951DFA7">
            <wp:extent cx="5731510" cy="3188335"/>
            <wp:effectExtent l="0" t="0" r="254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C8901" w14:textId="187BB48D" w:rsidR="00D64B5E" w:rsidRDefault="00D64B5E" w:rsidP="00D64B5E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CD49CA0" wp14:editId="60804FC1">
            <wp:extent cx="5731510" cy="3312160"/>
            <wp:effectExtent l="0" t="0" r="2540" b="254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464B">
        <w:rPr>
          <w:noProof/>
        </w:rPr>
        <w:drawing>
          <wp:inline distT="0" distB="0" distL="0" distR="0" wp14:anchorId="7418E5FB" wp14:editId="41A2AAB5">
            <wp:extent cx="5731510" cy="1946910"/>
            <wp:effectExtent l="0" t="0" r="254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A540C" w14:textId="7892F457" w:rsidR="00F9464B" w:rsidRDefault="00F9464B" w:rsidP="00D64B5E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97CFCE6" wp14:editId="212A8DE9">
            <wp:extent cx="5731510" cy="3560445"/>
            <wp:effectExtent l="0" t="0" r="2540" b="190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49F7F" w14:textId="278B1146" w:rsidR="00F9464B" w:rsidRDefault="00F9464B" w:rsidP="00F9464B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Decorator Pattern</w:t>
      </w:r>
    </w:p>
    <w:p w14:paraId="1D226853" w14:textId="012DB2F0" w:rsidR="00F9464B" w:rsidRDefault="00F9464B" w:rsidP="00F9464B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FC6C4BD" wp14:editId="1E38B969">
            <wp:extent cx="3891516" cy="2370867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97564" cy="2374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640BB" w14:textId="794C804E" w:rsidR="00F9464B" w:rsidRDefault="00F9464B" w:rsidP="00F9464B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2554FEC" wp14:editId="74A75D65">
            <wp:extent cx="5445457" cy="2916994"/>
            <wp:effectExtent l="0" t="0" r="3175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56480" cy="292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9D0E50" wp14:editId="5C41B750">
            <wp:extent cx="5445125" cy="3029024"/>
            <wp:effectExtent l="0" t="0" r="3175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48111" cy="303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4236FF" wp14:editId="0F28A6D4">
            <wp:extent cx="5202621" cy="3938567"/>
            <wp:effectExtent l="0" t="0" r="0" b="508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5460" cy="394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32BAC" w14:textId="251AA8DC" w:rsidR="00F9464B" w:rsidRDefault="00F9464B" w:rsidP="00F9464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9142132" wp14:editId="7ECC27D1">
            <wp:extent cx="5284821" cy="4290038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90901" cy="4294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CD7E4" w14:textId="495787C0" w:rsidR="00F9464B" w:rsidRPr="00D64B5E" w:rsidRDefault="00F9464B" w:rsidP="00F9464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DFF9B01" wp14:editId="7F625838">
            <wp:extent cx="5731510" cy="4312920"/>
            <wp:effectExtent l="0" t="0" r="254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464B" w:rsidRPr="00D64B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F6B12"/>
    <w:multiLevelType w:val="hybridMultilevel"/>
    <w:tmpl w:val="BE4E2988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B52637"/>
    <w:multiLevelType w:val="hybridMultilevel"/>
    <w:tmpl w:val="668A313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A921257"/>
    <w:multiLevelType w:val="hybridMultilevel"/>
    <w:tmpl w:val="956E3F0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4B5E"/>
    <w:rsid w:val="000709E8"/>
    <w:rsid w:val="006C284D"/>
    <w:rsid w:val="00705014"/>
    <w:rsid w:val="007E0DCF"/>
    <w:rsid w:val="00870A70"/>
    <w:rsid w:val="008D7727"/>
    <w:rsid w:val="00A81F4F"/>
    <w:rsid w:val="00D64B5E"/>
    <w:rsid w:val="00E4579C"/>
    <w:rsid w:val="00F946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058628"/>
  <w15:chartTrackingRefBased/>
  <w15:docId w15:val="{D04A5755-444D-4DAD-992C-46DBD6AA1D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0D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endr\OneDrive%20-%20UGM%20365\Documents\Custom%20Office%20Templates\OOP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OOP.dotx</Template>
  <TotalTime>10</TotalTime>
  <Pages>9</Pages>
  <Words>42</Words>
  <Characters>240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Hendra Kusuma</dc:creator>
  <cp:keywords/>
  <dc:description/>
  <cp:lastModifiedBy>hdrksm</cp:lastModifiedBy>
  <cp:revision>1</cp:revision>
  <dcterms:created xsi:type="dcterms:W3CDTF">2022-03-29T07:15:00Z</dcterms:created>
  <dcterms:modified xsi:type="dcterms:W3CDTF">2022-03-29T07:25:00Z</dcterms:modified>
</cp:coreProperties>
</file>